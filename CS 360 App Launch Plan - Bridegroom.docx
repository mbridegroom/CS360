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77CA2" w:rsidR="00510C3F" w:rsidP="6657B303" w:rsidRDefault="00853BA2" w14:paraId="1EFF2043" w14:textId="457E8AFE">
      <w:pPr>
        <w:pStyle w:val="Heading1"/>
        <w:keepNext w:val="0"/>
        <w:keepLines w:val="0"/>
        <w:suppressAutoHyphens/>
        <w:spacing w:before="0" w:line="240" w:lineRule="auto"/>
        <w:contextualSpacing w:val="1"/>
        <w:jc w:val="center"/>
      </w:pPr>
      <w:r w:rsidR="17F90CBD">
        <w:rPr/>
        <w:t>CS 3</w:t>
      </w:r>
      <w:r w:rsidR="39FB2E14">
        <w:rPr/>
        <w:t>6</w:t>
      </w:r>
      <w:r w:rsidR="17F90CBD">
        <w:rPr/>
        <w:t xml:space="preserve">0 </w:t>
      </w:r>
      <w:r w:rsidR="3666445C">
        <w:rPr/>
        <w:t>App Launch Plan</w:t>
      </w:r>
      <w:r w:rsidR="3EAC495F">
        <w:rPr/>
        <w:t xml:space="preserve"> </w:t>
      </w:r>
    </w:p>
    <w:p w:rsidR="4271B2DE" w:rsidP="4271B2DE" w:rsidRDefault="4271B2DE" w14:paraId="05CD2B92" w14:textId="6DD7148A">
      <w:pPr>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0B790FB0" w:rsidP="7B6CA424" w:rsidRDefault="0B790FB0" w14:paraId="4D683EF5" w14:textId="3D010D16">
      <w:pPr>
        <w:spacing w:line="48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B6CA424" w:rsidR="0B790FB0">
        <w:rPr>
          <w:rFonts w:ascii="Calibri" w:hAnsi="Calibri" w:eastAsia="Calibri" w:cs="Calibri"/>
          <w:b w:val="0"/>
          <w:bCs w:val="0"/>
          <w:i w:val="0"/>
          <w:iCs w:val="0"/>
          <w:caps w:val="0"/>
          <w:smallCaps w:val="0"/>
          <w:noProof w:val="0"/>
          <w:color w:val="000000" w:themeColor="text1" w:themeTint="FF" w:themeShade="FF"/>
          <w:sz w:val="24"/>
          <w:szCs w:val="24"/>
          <w:lang w:val="en-US"/>
        </w:rPr>
        <w:t>Matthew Bridegroom</w:t>
      </w:r>
    </w:p>
    <w:p w:rsidR="0B790FB0" w:rsidP="466462A1" w:rsidRDefault="0B790FB0" w14:paraId="7AB06942" w14:textId="732BA945">
      <w:pPr>
        <w:spacing w:line="48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66462A1" w:rsidR="0B790FB0">
        <w:rPr>
          <w:rFonts w:ascii="Calibri" w:hAnsi="Calibri" w:eastAsia="Calibri" w:cs="Calibri"/>
          <w:b w:val="0"/>
          <w:bCs w:val="0"/>
          <w:i w:val="0"/>
          <w:iCs w:val="0"/>
          <w:caps w:val="0"/>
          <w:smallCaps w:val="0"/>
          <w:noProof w:val="0"/>
          <w:color w:val="000000" w:themeColor="text1" w:themeTint="FF" w:themeShade="FF"/>
          <w:sz w:val="24"/>
          <w:szCs w:val="24"/>
          <w:lang w:val="en-US"/>
        </w:rPr>
        <w:t>CS 3</w:t>
      </w:r>
      <w:r w:rsidRPr="466462A1" w:rsidR="06BCDDF6">
        <w:rPr>
          <w:rFonts w:ascii="Calibri" w:hAnsi="Calibri" w:eastAsia="Calibri" w:cs="Calibri"/>
          <w:b w:val="0"/>
          <w:bCs w:val="0"/>
          <w:i w:val="0"/>
          <w:iCs w:val="0"/>
          <w:caps w:val="0"/>
          <w:smallCaps w:val="0"/>
          <w:noProof w:val="0"/>
          <w:color w:val="000000" w:themeColor="text1" w:themeTint="FF" w:themeShade="FF"/>
          <w:sz w:val="24"/>
          <w:szCs w:val="24"/>
          <w:lang w:val="en-US"/>
        </w:rPr>
        <w:t>6</w:t>
      </w:r>
      <w:r w:rsidRPr="466462A1" w:rsidR="1599AF98">
        <w:rPr>
          <w:rFonts w:ascii="Calibri" w:hAnsi="Calibri" w:eastAsia="Calibri" w:cs="Calibri"/>
          <w:b w:val="0"/>
          <w:bCs w:val="0"/>
          <w:i w:val="0"/>
          <w:iCs w:val="0"/>
          <w:caps w:val="0"/>
          <w:smallCaps w:val="0"/>
          <w:noProof w:val="0"/>
          <w:color w:val="000000" w:themeColor="text1" w:themeTint="FF" w:themeShade="FF"/>
          <w:sz w:val="24"/>
          <w:szCs w:val="24"/>
          <w:lang w:val="en-US"/>
        </w:rPr>
        <w:t>0</w:t>
      </w:r>
      <w:r w:rsidRPr="466462A1" w:rsidR="0B790FB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66462A1" w:rsidR="7FEBC66F">
        <w:rPr>
          <w:rFonts w:ascii="Calibri" w:hAnsi="Calibri" w:eastAsia="Calibri" w:cs="Calibri"/>
          <w:b w:val="0"/>
          <w:bCs w:val="0"/>
          <w:i w:val="0"/>
          <w:iCs w:val="0"/>
          <w:caps w:val="0"/>
          <w:smallCaps w:val="0"/>
          <w:noProof w:val="0"/>
          <w:color w:val="000000" w:themeColor="text1" w:themeTint="FF" w:themeShade="FF"/>
          <w:sz w:val="24"/>
          <w:szCs w:val="24"/>
          <w:lang w:val="en-US"/>
        </w:rPr>
        <w:t>Mobile Architect &amp; Programming</w:t>
      </w:r>
    </w:p>
    <w:p w:rsidR="44846025" w:rsidP="3690FD1F" w:rsidRDefault="44846025" w14:paraId="1AF089DA" w14:textId="548F5097">
      <w:pPr>
        <w:spacing w:after="0" w:line="480" w:lineRule="auto"/>
        <w:contextualSpacing w:val="1"/>
        <w:rPr>
          <w:rFonts w:ascii="Calibri" w:hAnsi="Calibri" w:eastAsia="Calibri" w:cs="Calibri"/>
          <w:b w:val="0"/>
          <w:bCs w:val="0"/>
          <w:i w:val="0"/>
          <w:iCs w:val="0"/>
          <w:caps w:val="0"/>
          <w:smallCaps w:val="0"/>
          <w:noProof w:val="0"/>
          <w:color w:val="000000" w:themeColor="text1" w:themeTint="FF" w:themeShade="FF"/>
          <w:sz w:val="24"/>
          <w:szCs w:val="24"/>
          <w:lang w:val="en-US"/>
        </w:rPr>
      </w:pPr>
      <w:r w:rsidRPr="3690FD1F" w:rsidR="5C464151">
        <w:rPr>
          <w:rFonts w:ascii="Calibri" w:hAnsi="Calibri" w:eastAsia="Calibri" w:cs="Calibri"/>
          <w:b w:val="0"/>
          <w:bCs w:val="0"/>
          <w:i w:val="0"/>
          <w:iCs w:val="0"/>
          <w:caps w:val="0"/>
          <w:smallCaps w:val="0"/>
          <w:noProof w:val="0"/>
          <w:color w:val="000000" w:themeColor="text1" w:themeTint="FF" w:themeShade="FF"/>
          <w:sz w:val="24"/>
          <w:szCs w:val="24"/>
          <w:lang w:val="en-US"/>
        </w:rPr>
        <w:t>March 1st</w:t>
      </w:r>
      <w:r w:rsidRPr="3690FD1F" w:rsidR="0B790FB0">
        <w:rPr>
          <w:rFonts w:ascii="Calibri" w:hAnsi="Calibri" w:eastAsia="Calibri" w:cs="Calibri"/>
          <w:b w:val="0"/>
          <w:bCs w:val="0"/>
          <w:i w:val="0"/>
          <w:iCs w:val="0"/>
          <w:caps w:val="0"/>
          <w:smallCaps w:val="0"/>
          <w:noProof w:val="0"/>
          <w:color w:val="000000" w:themeColor="text1" w:themeTint="FF" w:themeShade="FF"/>
          <w:sz w:val="24"/>
          <w:szCs w:val="24"/>
          <w:lang w:val="en-US"/>
        </w:rPr>
        <w:t>, 2025</w:t>
      </w:r>
    </w:p>
    <w:p w:rsidR="0A9464D9" w:rsidP="31CFD7C2" w:rsidRDefault="0A9464D9" w14:paraId="71E7F63E" w14:textId="0F3F477C">
      <w:pPr>
        <w:pStyle w:val="Normal"/>
        <w:suppressLineNumbers w:val="0"/>
        <w:bidi w:val="0"/>
        <w:spacing w:before="0" w:beforeAutospacing="off" w:after="0" w:afterAutospacing="off" w:line="480" w:lineRule="auto"/>
        <w:ind w:left="0" w:right="0"/>
        <w:jc w:val="left"/>
      </w:pPr>
    </w:p>
    <w:p w:rsidR="1D290253" w:rsidP="31465764" w:rsidRDefault="1D290253" w14:paraId="26D5D6E3" w14:textId="55FEBED8">
      <w:pPr>
        <w:pStyle w:val="Normal"/>
        <w:spacing w:after="0" w:line="480" w:lineRule="auto"/>
        <w:contextualSpacing w:val="1"/>
      </w:pPr>
    </w:p>
    <w:p w:rsidR="1D290253" w:rsidP="31465764" w:rsidRDefault="1D290253" w14:paraId="731488DD" w14:textId="10AAC26B">
      <w:pPr>
        <w:pStyle w:val="Normal"/>
        <w:spacing w:after="0" w:line="480" w:lineRule="auto"/>
        <w:contextualSpacing w:val="1"/>
      </w:pPr>
      <w:r w:rsidR="799B148A">
        <w:rPr/>
        <w:t xml:space="preserve">The main idea that will be represented by my Apps description will be that the application is a tool in which the user can create, view, update, and </w:t>
      </w:r>
      <w:r w:rsidR="799B148A">
        <w:rPr/>
        <w:t>delete</w:t>
      </w:r>
      <w:r w:rsidR="799B148A">
        <w:rPr/>
        <w:t xml:space="preserve"> any personal events in a secure manner. The description would also stress that the application is </w:t>
      </w:r>
      <w:r w:rsidR="406DB881">
        <w:rPr/>
        <w:t xml:space="preserve">easy to use and supports a secure log in method so that your data stays with you and </w:t>
      </w:r>
      <w:bookmarkStart w:name="_Int_SNQgR2la" w:id="1655698485"/>
      <w:r w:rsidR="406DB881">
        <w:rPr/>
        <w:t>you</w:t>
      </w:r>
      <w:bookmarkEnd w:id="1655698485"/>
      <w:r w:rsidR="406DB881">
        <w:rPr/>
        <w:t xml:space="preserve"> only. </w:t>
      </w:r>
      <w:r w:rsidR="71E59255">
        <w:rPr/>
        <w:t xml:space="preserve">In this </w:t>
      </w:r>
      <w:r w:rsidR="2EB83BC6">
        <w:rPr/>
        <w:t>idea,</w:t>
      </w:r>
      <w:r w:rsidR="71E59255">
        <w:rPr/>
        <w:t xml:space="preserve"> the application is also capable of </w:t>
      </w:r>
      <w:r w:rsidR="633F4F43">
        <w:rPr/>
        <w:t>supporting</w:t>
      </w:r>
      <w:r w:rsidR="71E59255">
        <w:rPr/>
        <w:t xml:space="preserve"> multiple users with </w:t>
      </w:r>
      <w:r w:rsidR="4310E7F9">
        <w:rPr/>
        <w:t>multiple</w:t>
      </w:r>
      <w:r w:rsidR="6FB72180">
        <w:rPr/>
        <w:t xml:space="preserve"> events.</w:t>
      </w:r>
      <w:r w:rsidR="782CC60A">
        <w:rPr/>
        <w:t xml:space="preserve"> The application starts each account off with a Sample Event </w:t>
      </w:r>
      <w:bookmarkStart w:name="_Int_90YBppbd" w:id="1348542059"/>
      <w:r w:rsidR="782CC60A">
        <w:rPr/>
        <w:t>in an attempt to</w:t>
      </w:r>
      <w:bookmarkEnd w:id="1348542059"/>
      <w:r w:rsidR="782CC60A">
        <w:rPr/>
        <w:t xml:space="preserve"> familiarize the user with the format of creating Events.</w:t>
      </w:r>
      <w:r w:rsidR="406DB881">
        <w:rPr/>
        <w:t xml:space="preserve"> </w:t>
      </w:r>
      <w:r w:rsidR="7AC179E4">
        <w:rPr/>
        <w:t>I would</w:t>
      </w:r>
      <w:r w:rsidR="406DB881">
        <w:rPr/>
        <w:t xml:space="preserve"> also try to </w:t>
      </w:r>
      <w:r w:rsidR="2973729B">
        <w:rPr/>
        <w:t>emphasize</w:t>
      </w:r>
      <w:r w:rsidR="406DB881">
        <w:rPr/>
        <w:t xml:space="preserve"> the value of productivity that the application could bring</w:t>
      </w:r>
      <w:r w:rsidR="5CA7F3CB">
        <w:rPr/>
        <w:t>.</w:t>
      </w:r>
      <w:r w:rsidR="2973729B">
        <w:rPr/>
        <w:t xml:space="preserve"> The icon for the application should consist of a more modern calendar and be able to be recognized even at smaller sizes, I would also contrast the calendar against a grey background with b</w:t>
      </w:r>
      <w:r w:rsidR="4334EF02">
        <w:rPr/>
        <w:t>right colors.</w:t>
      </w:r>
    </w:p>
    <w:p w:rsidR="1D290253" w:rsidP="31465764" w:rsidRDefault="1D290253" w14:paraId="78A531CC" w14:textId="1D257DA7">
      <w:pPr>
        <w:pStyle w:val="Normal"/>
        <w:spacing w:after="0" w:line="480" w:lineRule="auto"/>
        <w:contextualSpacing w:val="1"/>
      </w:pPr>
      <w:r w:rsidR="4334EF02">
        <w:rPr/>
        <w:t xml:space="preserve">The application developed is targeted to be compatible with the latest stable android version, while developed and tested within Android </w:t>
      </w:r>
      <w:bookmarkStart w:name="_Int_7PqZJUF7" w:id="1392722771"/>
      <w:r w:rsidR="4334EF02">
        <w:rPr/>
        <w:t>14,</w:t>
      </w:r>
      <w:bookmarkEnd w:id="1392722771"/>
      <w:r w:rsidR="4334EF02">
        <w:rPr/>
        <w:t xml:space="preserve"> the chosen SDK does support a broad range of o</w:t>
      </w:r>
      <w:r w:rsidR="28E6BE45">
        <w:rPr/>
        <w:t>perating systems and devices. Compatibility was also tested on older and current devices to ensure that the application handles the difference in notification and UI behaviors.</w:t>
      </w:r>
      <w:r w:rsidR="611D025C">
        <w:rPr/>
        <w:t xml:space="preserve"> Another key area that was looked out for was that newer and older devices and software did not break the important key components such as Adding, Editing, or Deleting Events as well as the SMS permissions always popping up regar</w:t>
      </w:r>
      <w:r w:rsidR="29A4FC82">
        <w:rPr/>
        <w:t>dless of the OS version.</w:t>
      </w:r>
    </w:p>
    <w:p w:rsidR="1D290253" w:rsidP="3690FD1F" w:rsidRDefault="1D290253" w14:paraId="6088EEEF" w14:textId="48F39875">
      <w:pPr>
        <w:pStyle w:val="Normal"/>
        <w:suppressLineNumbers w:val="0"/>
        <w:bidi w:val="0"/>
        <w:spacing w:before="0" w:beforeAutospacing="off" w:after="0" w:afterAutospacing="off" w:line="480" w:lineRule="auto"/>
        <w:ind w:left="0" w:right="0"/>
        <w:jc w:val="left"/>
      </w:pPr>
      <w:r w:rsidR="28E6BE45">
        <w:rPr/>
        <w:t>The application will also only ever ask for permission</w:t>
      </w:r>
      <w:r w:rsidR="1E0A37FC">
        <w:rPr/>
        <w:t>s</w:t>
      </w:r>
      <w:r w:rsidR="28E6BE45">
        <w:rPr/>
        <w:t xml:space="preserve"> that </w:t>
      </w:r>
      <w:r w:rsidR="267CE2FE">
        <w:rPr/>
        <w:t>are</w:t>
      </w:r>
      <w:r w:rsidR="28E6BE45">
        <w:rPr/>
        <w:t xml:space="preserve"> necessary, for example</w:t>
      </w:r>
      <w:r w:rsidR="42917F74">
        <w:rPr/>
        <w:t>,</w:t>
      </w:r>
      <w:r w:rsidR="28E6BE45">
        <w:rPr/>
        <w:t xml:space="preserve"> a key feature would be to send SMS messages for when the event is </w:t>
      </w:r>
      <w:r w:rsidR="287BC3EC">
        <w:rPr/>
        <w:t>happening,</w:t>
      </w:r>
      <w:r w:rsidR="28E6BE45">
        <w:rPr/>
        <w:t xml:space="preserve"> and this would require asking fo</w:t>
      </w:r>
      <w:r w:rsidR="4C981E9F">
        <w:rPr/>
        <w:t>r SMS permissions. The application would never ask for microphone, camera, or location access</w:t>
      </w:r>
      <w:r w:rsidR="23012B0E">
        <w:rPr/>
        <w:t xml:space="preserve"> as all of these are unnecessary for what the application aims to achieve. This helps to create a greater level of user trust with the application.</w:t>
      </w:r>
    </w:p>
    <w:p w:rsidR="1D290253" w:rsidP="3690FD1F" w:rsidRDefault="1D290253" w14:paraId="74F0D6AC" w14:textId="13D2F850">
      <w:pPr>
        <w:pStyle w:val="Normal"/>
        <w:suppressLineNumbers w:val="0"/>
        <w:bidi w:val="0"/>
        <w:spacing w:before="0" w:beforeAutospacing="off" w:after="0" w:afterAutospacing="off" w:line="480" w:lineRule="auto"/>
        <w:ind w:left="0" w:right="0"/>
        <w:jc w:val="left"/>
      </w:pPr>
      <w:r w:rsidR="7992E99E">
        <w:rPr/>
        <w:t>The main method of monetization within the application would come from non-intrusive banners placed either at the top o</w:t>
      </w:r>
      <w:r w:rsidR="236D3A2F">
        <w:rPr/>
        <w:t xml:space="preserve">r </w:t>
      </w:r>
      <w:r w:rsidR="7992E99E">
        <w:rPr/>
        <w:t xml:space="preserve">bottom of the screen while making sure to not take up a </w:t>
      </w:r>
      <w:r w:rsidR="3047604C">
        <w:rPr/>
        <w:t>noticeable</w:t>
      </w:r>
      <w:r w:rsidR="7992E99E">
        <w:rPr/>
        <w:t xml:space="preserve"> space. I would also give the user an option within </w:t>
      </w:r>
      <w:r w:rsidR="022C5090">
        <w:rPr/>
        <w:t xml:space="preserve">a settings menu to opt out of Ads as this could create a more friendly experience and </w:t>
      </w:r>
      <w:r w:rsidR="6C17C8AA">
        <w:rPr/>
        <w:t xml:space="preserve">get users looking into other </w:t>
      </w:r>
      <w:r w:rsidR="6C17C8AA">
        <w:rPr/>
        <w:t>applications</w:t>
      </w:r>
      <w:r w:rsidR="6C17C8AA">
        <w:rPr/>
        <w:t xml:space="preserve"> that could be developed by me.</w:t>
      </w:r>
    </w:p>
    <w:p w:rsidR="1D290253" w:rsidP="31465764" w:rsidRDefault="1D290253" w14:paraId="276A2B52" w14:textId="2894EEED">
      <w:pPr>
        <w:pStyle w:val="Normal"/>
        <w:spacing w:after="0" w:line="480" w:lineRule="auto"/>
        <w:contextualSpacing w:val="1"/>
      </w:pPr>
    </w:p>
    <w:sectPr w:rsidRPr="00685DFC" w:rsidR="00DD23EE">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15B3" w:rsidP="0035598A" w:rsidRDefault="00A615B3" w14:paraId="2CAB5F24" w14:textId="77777777">
      <w:pPr>
        <w:spacing w:after="0" w:line="240" w:lineRule="auto"/>
      </w:pPr>
      <w:r>
        <w:separator/>
      </w:r>
    </w:p>
  </w:endnote>
  <w:endnote w:type="continuationSeparator" w:id="0">
    <w:p w:rsidR="00A615B3" w:rsidP="0035598A" w:rsidRDefault="00A615B3" w14:paraId="1B1D4F6E" w14:textId="77777777">
      <w:pPr>
        <w:spacing w:after="0" w:line="240" w:lineRule="auto"/>
      </w:pPr>
      <w:r>
        <w:continuationSeparator/>
      </w:r>
    </w:p>
  </w:endnote>
  <w:endnote w:type="continuationNotice" w:id="1">
    <w:p w:rsidR="00A615B3" w:rsidRDefault="00A615B3" w14:paraId="2A1E5C4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077462"/>
      <w:docPartObj>
        <w:docPartGallery w:val="Page Numbers (Bottom of Page)"/>
        <w:docPartUnique/>
      </w:docPartObj>
    </w:sdtPr>
    <w:sdtEndPr>
      <w:rPr>
        <w:noProof/>
        <w:sz w:val="22"/>
        <w:szCs w:val="20"/>
      </w:rPr>
    </w:sdtEndPr>
    <w:sdtContent>
      <w:p w:rsidRPr="00377CA2" w:rsidR="00377CA2" w:rsidRDefault="00377CA2" w14:paraId="09D7A400" w14:textId="1A58F484">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rsidR="00377CA2" w:rsidRDefault="00377CA2" w14:paraId="73261FF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15B3" w:rsidP="0035598A" w:rsidRDefault="00A615B3" w14:paraId="3BB3A597" w14:textId="77777777">
      <w:pPr>
        <w:spacing w:after="0" w:line="240" w:lineRule="auto"/>
      </w:pPr>
      <w:r>
        <w:separator/>
      </w:r>
    </w:p>
  </w:footnote>
  <w:footnote w:type="continuationSeparator" w:id="0">
    <w:p w:rsidR="00A615B3" w:rsidP="0035598A" w:rsidRDefault="00A615B3" w14:paraId="536C86B8" w14:textId="77777777">
      <w:pPr>
        <w:spacing w:after="0" w:line="240" w:lineRule="auto"/>
      </w:pPr>
      <w:r>
        <w:continuationSeparator/>
      </w:r>
    </w:p>
  </w:footnote>
  <w:footnote w:type="continuationNotice" w:id="1">
    <w:p w:rsidR="00A615B3" w:rsidRDefault="00A615B3" w14:paraId="141DE4F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0035598A" w:rsidP="008009D7" w:rsidRDefault="008009D7" w14:paraId="131DEEAD" w14:textId="0761F738">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kvhonZZ5MZMCP1" int2:id="V1gQ8CBp">
      <int2:state int2:type="spell" int2:value="Rejected"/>
    </int2:textHash>
    <int2:textHash int2:hashCode="TFzOAsLLpONF01" int2:id="LuEOE07A">
      <int2:state int2:type="spell" int2:value="Rejected"/>
    </int2:textHash>
    <int2:textHash int2:hashCode="CLK7aJbDRlxjQ0" int2:id="cSwGVDt3">
      <int2:state int2:type="spell" int2:value="Rejected"/>
    </int2:textHash>
    <int2:textHash int2:hashCode="tq2s1Cr7KT0sdq" int2:id="Ug47hKtt">
      <int2:state int2:type="spell" int2:value="Rejected"/>
    </int2:textHash>
    <int2:textHash int2:hashCode="bA8+DHFKmCKEh6" int2:id="fJ0gr7Wu">
      <int2:state int2:type="spell" int2:value="Rejected"/>
    </int2:textHash>
    <int2:bookmark int2:bookmarkName="_Int_90YBppbd" int2:invalidationBookmarkName="" int2:hashCode="SD6DFtosDOG94/" int2:id="m727eKrU">
      <int2:state int2:type="style" int2:value="Rejected"/>
    </int2:bookmark>
    <int2:bookmark int2:bookmarkName="_Int_7PqZJUF7" int2:invalidationBookmarkName="" int2:hashCode="WpAOY/nDNrlnBF" int2:id="xC1yh0NI">
      <int2:state int2:type="gram" int2:value="Rejected"/>
    </int2:bookmark>
    <int2:bookmark int2:bookmarkName="_Int_SNQgR2la" int2:invalidationBookmarkName="" int2:hashCode="ivVt5oJ5y29e0C" int2:id="2BNxD2AH">
      <int2:state int2:type="gram" int2:value="Rejected"/>
    </int2:bookmark>
    <int2:bookmark int2:bookmarkName="_Int_5OoddHxY" int2:invalidationBookmarkName="" int2:hashCode="u8zfLvsztS5snQ" int2:id="Wmd2Fc9F">
      <int2:state int2:type="spell" int2:value="Rejected"/>
    </int2:bookmark>
    <int2:bookmark int2:bookmarkName="_Int_6c2OFFwm" int2:invalidationBookmarkName="" int2:hashCode="tAi5mn38UuzILt" int2:id="AMgxdAz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6687F"/>
    <w:multiLevelType w:val="hybridMultilevel"/>
    <w:tmpl w:val="272C4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B137B35"/>
    <w:multiLevelType w:val="hybridMultilevel"/>
    <w:tmpl w:val="C150D0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4541295">
    <w:abstractNumId w:val="2"/>
  </w:num>
  <w:num w:numId="2" w16cid:durableId="1673020161">
    <w:abstractNumId w:val="5"/>
  </w:num>
  <w:num w:numId="3" w16cid:durableId="1708598061">
    <w:abstractNumId w:val="1"/>
  </w:num>
  <w:num w:numId="4" w16cid:durableId="664164041">
    <w:abstractNumId w:val="6"/>
  </w:num>
  <w:num w:numId="5" w16cid:durableId="1576010246">
    <w:abstractNumId w:val="4"/>
  </w:num>
  <w:num w:numId="6" w16cid:durableId="580532388">
    <w:abstractNumId w:val="3"/>
  </w:num>
  <w:num w:numId="7" w16cid:durableId="14878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2BD7A8"/>
    <w:rsid w:val="00332B14"/>
    <w:rsid w:val="0035598A"/>
    <w:rsid w:val="00377CA2"/>
    <w:rsid w:val="003E4240"/>
    <w:rsid w:val="0046474B"/>
    <w:rsid w:val="004A34BD"/>
    <w:rsid w:val="004B49A4"/>
    <w:rsid w:val="00510C3F"/>
    <w:rsid w:val="00512FEF"/>
    <w:rsid w:val="005C0980"/>
    <w:rsid w:val="00685DFC"/>
    <w:rsid w:val="0069166E"/>
    <w:rsid w:val="006A51DF"/>
    <w:rsid w:val="006B047A"/>
    <w:rsid w:val="006B104B"/>
    <w:rsid w:val="007C2493"/>
    <w:rsid w:val="007D4526"/>
    <w:rsid w:val="008009D7"/>
    <w:rsid w:val="00853BA2"/>
    <w:rsid w:val="008B2D56"/>
    <w:rsid w:val="0091740F"/>
    <w:rsid w:val="00972D22"/>
    <w:rsid w:val="00973CB0"/>
    <w:rsid w:val="00986653"/>
    <w:rsid w:val="009A01C2"/>
    <w:rsid w:val="009B0DEB"/>
    <w:rsid w:val="00A1067A"/>
    <w:rsid w:val="00A11B04"/>
    <w:rsid w:val="00A1A941"/>
    <w:rsid w:val="00A246EC"/>
    <w:rsid w:val="00A347AD"/>
    <w:rsid w:val="00A367B6"/>
    <w:rsid w:val="00A615B3"/>
    <w:rsid w:val="00B019B2"/>
    <w:rsid w:val="00B25E68"/>
    <w:rsid w:val="00BB3AD0"/>
    <w:rsid w:val="00CC330D"/>
    <w:rsid w:val="00CD9D71"/>
    <w:rsid w:val="00D21729"/>
    <w:rsid w:val="00DD23EE"/>
    <w:rsid w:val="00DF333F"/>
    <w:rsid w:val="00E61DA4"/>
    <w:rsid w:val="00E83406"/>
    <w:rsid w:val="00EE4275"/>
    <w:rsid w:val="00F26D86"/>
    <w:rsid w:val="00F47A0F"/>
    <w:rsid w:val="00F55207"/>
    <w:rsid w:val="00F5558C"/>
    <w:rsid w:val="01AB86EE"/>
    <w:rsid w:val="01C18875"/>
    <w:rsid w:val="021C9937"/>
    <w:rsid w:val="022C5090"/>
    <w:rsid w:val="0292C850"/>
    <w:rsid w:val="02B25102"/>
    <w:rsid w:val="02C86CE2"/>
    <w:rsid w:val="02E8209D"/>
    <w:rsid w:val="02EADB0B"/>
    <w:rsid w:val="0335B9F7"/>
    <w:rsid w:val="03980CC4"/>
    <w:rsid w:val="03F51F99"/>
    <w:rsid w:val="04054596"/>
    <w:rsid w:val="04524A45"/>
    <w:rsid w:val="04988F65"/>
    <w:rsid w:val="04D7E85A"/>
    <w:rsid w:val="04E154F7"/>
    <w:rsid w:val="04F8D11F"/>
    <w:rsid w:val="050905D9"/>
    <w:rsid w:val="0541395A"/>
    <w:rsid w:val="0568557E"/>
    <w:rsid w:val="059D0243"/>
    <w:rsid w:val="06090374"/>
    <w:rsid w:val="06259B9B"/>
    <w:rsid w:val="068886B0"/>
    <w:rsid w:val="06BCDDF6"/>
    <w:rsid w:val="070824BC"/>
    <w:rsid w:val="07526CB4"/>
    <w:rsid w:val="078865F9"/>
    <w:rsid w:val="078D5806"/>
    <w:rsid w:val="078D5B0C"/>
    <w:rsid w:val="07DB9969"/>
    <w:rsid w:val="07FC6900"/>
    <w:rsid w:val="083A5E4F"/>
    <w:rsid w:val="0864A568"/>
    <w:rsid w:val="089A30B4"/>
    <w:rsid w:val="08DD32E2"/>
    <w:rsid w:val="090CBDE5"/>
    <w:rsid w:val="09273285"/>
    <w:rsid w:val="099D898A"/>
    <w:rsid w:val="09AE604F"/>
    <w:rsid w:val="09AFE566"/>
    <w:rsid w:val="09BE6A63"/>
    <w:rsid w:val="09C83AE9"/>
    <w:rsid w:val="09FF5341"/>
    <w:rsid w:val="0A272B47"/>
    <w:rsid w:val="0A38658C"/>
    <w:rsid w:val="0A79E3CE"/>
    <w:rsid w:val="0A7CBB5F"/>
    <w:rsid w:val="0A8FF3F0"/>
    <w:rsid w:val="0A9464D9"/>
    <w:rsid w:val="0AA662B4"/>
    <w:rsid w:val="0AC5DC1F"/>
    <w:rsid w:val="0AC70D1B"/>
    <w:rsid w:val="0AD0AA92"/>
    <w:rsid w:val="0B790FB0"/>
    <w:rsid w:val="0B7CA176"/>
    <w:rsid w:val="0BA22B4C"/>
    <w:rsid w:val="0C24973A"/>
    <w:rsid w:val="0C43AA3A"/>
    <w:rsid w:val="0C7BD014"/>
    <w:rsid w:val="0CC29C03"/>
    <w:rsid w:val="0CC3E658"/>
    <w:rsid w:val="0CCFE4A5"/>
    <w:rsid w:val="0CF79103"/>
    <w:rsid w:val="0DD386BC"/>
    <w:rsid w:val="0E39A995"/>
    <w:rsid w:val="0E823340"/>
    <w:rsid w:val="0EBC476F"/>
    <w:rsid w:val="0EE717E1"/>
    <w:rsid w:val="0F14BB22"/>
    <w:rsid w:val="0F3DEA7A"/>
    <w:rsid w:val="0F4AE1D7"/>
    <w:rsid w:val="0F7E092D"/>
    <w:rsid w:val="0F93895B"/>
    <w:rsid w:val="0FA23DED"/>
    <w:rsid w:val="100C52D2"/>
    <w:rsid w:val="10422AE9"/>
    <w:rsid w:val="1050BA64"/>
    <w:rsid w:val="105BB2A0"/>
    <w:rsid w:val="10719990"/>
    <w:rsid w:val="10E5CA33"/>
    <w:rsid w:val="110FA289"/>
    <w:rsid w:val="112D100E"/>
    <w:rsid w:val="116376FA"/>
    <w:rsid w:val="1171EA56"/>
    <w:rsid w:val="117523D2"/>
    <w:rsid w:val="11B4DA60"/>
    <w:rsid w:val="11C7179B"/>
    <w:rsid w:val="1213A241"/>
    <w:rsid w:val="129117E7"/>
    <w:rsid w:val="12A2DAE3"/>
    <w:rsid w:val="12A7A7F5"/>
    <w:rsid w:val="133566E3"/>
    <w:rsid w:val="13C59A39"/>
    <w:rsid w:val="140453CD"/>
    <w:rsid w:val="14768BA3"/>
    <w:rsid w:val="1490D77A"/>
    <w:rsid w:val="1499F204"/>
    <w:rsid w:val="1599AF98"/>
    <w:rsid w:val="15A06C6C"/>
    <w:rsid w:val="15D2C368"/>
    <w:rsid w:val="15DDBF49"/>
    <w:rsid w:val="1636DB5E"/>
    <w:rsid w:val="1640FB3B"/>
    <w:rsid w:val="1650BA48"/>
    <w:rsid w:val="1669AE48"/>
    <w:rsid w:val="16E5EE5F"/>
    <w:rsid w:val="1799C570"/>
    <w:rsid w:val="17F90CBD"/>
    <w:rsid w:val="18045092"/>
    <w:rsid w:val="183274C2"/>
    <w:rsid w:val="187B23FE"/>
    <w:rsid w:val="187C9712"/>
    <w:rsid w:val="18921762"/>
    <w:rsid w:val="19065810"/>
    <w:rsid w:val="196E66C6"/>
    <w:rsid w:val="19935822"/>
    <w:rsid w:val="19FAD7A7"/>
    <w:rsid w:val="1A24DE25"/>
    <w:rsid w:val="1A3E6BA8"/>
    <w:rsid w:val="1A449991"/>
    <w:rsid w:val="1AE0F4CD"/>
    <w:rsid w:val="1AEF9404"/>
    <w:rsid w:val="1AF73E03"/>
    <w:rsid w:val="1B019CC2"/>
    <w:rsid w:val="1B540364"/>
    <w:rsid w:val="1BB04971"/>
    <w:rsid w:val="1BC01338"/>
    <w:rsid w:val="1BD108FF"/>
    <w:rsid w:val="1BF68466"/>
    <w:rsid w:val="1BFE8B22"/>
    <w:rsid w:val="1C107DFA"/>
    <w:rsid w:val="1D07992F"/>
    <w:rsid w:val="1D290253"/>
    <w:rsid w:val="1D2CAEA7"/>
    <w:rsid w:val="1D318A05"/>
    <w:rsid w:val="1DA65030"/>
    <w:rsid w:val="1DAD83EF"/>
    <w:rsid w:val="1DD340C4"/>
    <w:rsid w:val="1E0A37FC"/>
    <w:rsid w:val="1E0F9427"/>
    <w:rsid w:val="1E224FC2"/>
    <w:rsid w:val="1E2D877E"/>
    <w:rsid w:val="1E54E06A"/>
    <w:rsid w:val="1E5AB1B9"/>
    <w:rsid w:val="1E9562FE"/>
    <w:rsid w:val="1EC66DEE"/>
    <w:rsid w:val="1EF761CC"/>
    <w:rsid w:val="1F7964EF"/>
    <w:rsid w:val="1F839214"/>
    <w:rsid w:val="1F94D264"/>
    <w:rsid w:val="1FD9873C"/>
    <w:rsid w:val="1FDC32ED"/>
    <w:rsid w:val="200D6855"/>
    <w:rsid w:val="201389B6"/>
    <w:rsid w:val="2084BC75"/>
    <w:rsid w:val="208E1362"/>
    <w:rsid w:val="20BEB705"/>
    <w:rsid w:val="20BFBABA"/>
    <w:rsid w:val="212BC757"/>
    <w:rsid w:val="21485778"/>
    <w:rsid w:val="21661B19"/>
    <w:rsid w:val="21FCF75D"/>
    <w:rsid w:val="2247B09C"/>
    <w:rsid w:val="224F4F95"/>
    <w:rsid w:val="2256AE47"/>
    <w:rsid w:val="22B5326E"/>
    <w:rsid w:val="23012B0E"/>
    <w:rsid w:val="233BC88B"/>
    <w:rsid w:val="236D3A2F"/>
    <w:rsid w:val="242755A6"/>
    <w:rsid w:val="249E487A"/>
    <w:rsid w:val="24ADCF9C"/>
    <w:rsid w:val="24B7CFF3"/>
    <w:rsid w:val="253DAF74"/>
    <w:rsid w:val="25407EA9"/>
    <w:rsid w:val="2561EB91"/>
    <w:rsid w:val="258C380D"/>
    <w:rsid w:val="258FE7CA"/>
    <w:rsid w:val="25E1DA3D"/>
    <w:rsid w:val="25F49EA4"/>
    <w:rsid w:val="261B70FB"/>
    <w:rsid w:val="267CE2FE"/>
    <w:rsid w:val="26F41AA6"/>
    <w:rsid w:val="273FAE61"/>
    <w:rsid w:val="27723D36"/>
    <w:rsid w:val="27C43C09"/>
    <w:rsid w:val="285F0A16"/>
    <w:rsid w:val="28669E16"/>
    <w:rsid w:val="287BC3EC"/>
    <w:rsid w:val="288064BE"/>
    <w:rsid w:val="28B36350"/>
    <w:rsid w:val="28CDCD33"/>
    <w:rsid w:val="28E6BE45"/>
    <w:rsid w:val="29369C34"/>
    <w:rsid w:val="29522BDE"/>
    <w:rsid w:val="2973729B"/>
    <w:rsid w:val="298459C7"/>
    <w:rsid w:val="298F4530"/>
    <w:rsid w:val="2990D253"/>
    <w:rsid w:val="29A4FC82"/>
    <w:rsid w:val="29B3E270"/>
    <w:rsid w:val="2A02E2B8"/>
    <w:rsid w:val="2A39C909"/>
    <w:rsid w:val="2A9FB52C"/>
    <w:rsid w:val="2AB00664"/>
    <w:rsid w:val="2AC706B6"/>
    <w:rsid w:val="2AF58A1F"/>
    <w:rsid w:val="2B3652F7"/>
    <w:rsid w:val="2B4BEC67"/>
    <w:rsid w:val="2C35EB09"/>
    <w:rsid w:val="2C64C620"/>
    <w:rsid w:val="2CC296EB"/>
    <w:rsid w:val="2D3F6691"/>
    <w:rsid w:val="2D46BE1C"/>
    <w:rsid w:val="2DB6D73A"/>
    <w:rsid w:val="2DB8E32F"/>
    <w:rsid w:val="2E3E347D"/>
    <w:rsid w:val="2E5EC68F"/>
    <w:rsid w:val="2EB0F49B"/>
    <w:rsid w:val="2EB83BC6"/>
    <w:rsid w:val="2ED8C223"/>
    <w:rsid w:val="2F05FB83"/>
    <w:rsid w:val="2F6A1887"/>
    <w:rsid w:val="2FC90E63"/>
    <w:rsid w:val="3047604C"/>
    <w:rsid w:val="304E13C0"/>
    <w:rsid w:val="3051FF75"/>
    <w:rsid w:val="3069BA35"/>
    <w:rsid w:val="3079C21E"/>
    <w:rsid w:val="3081C672"/>
    <w:rsid w:val="30A4EB3B"/>
    <w:rsid w:val="31224863"/>
    <w:rsid w:val="31465764"/>
    <w:rsid w:val="31504B16"/>
    <w:rsid w:val="31CFD7C2"/>
    <w:rsid w:val="31DD6424"/>
    <w:rsid w:val="324CE2FA"/>
    <w:rsid w:val="326465BD"/>
    <w:rsid w:val="3290ED82"/>
    <w:rsid w:val="3407CDC1"/>
    <w:rsid w:val="340CDD42"/>
    <w:rsid w:val="344FC930"/>
    <w:rsid w:val="3468942F"/>
    <w:rsid w:val="34800ACC"/>
    <w:rsid w:val="34C2748E"/>
    <w:rsid w:val="3525C8D1"/>
    <w:rsid w:val="35917A2E"/>
    <w:rsid w:val="3666445C"/>
    <w:rsid w:val="367ACF26"/>
    <w:rsid w:val="368DF01B"/>
    <w:rsid w:val="368E2D65"/>
    <w:rsid w:val="3690FD1F"/>
    <w:rsid w:val="36A5B6C8"/>
    <w:rsid w:val="36BCBD0B"/>
    <w:rsid w:val="37B7D526"/>
    <w:rsid w:val="37E15C8F"/>
    <w:rsid w:val="38099E85"/>
    <w:rsid w:val="380E2313"/>
    <w:rsid w:val="38244E35"/>
    <w:rsid w:val="383B663A"/>
    <w:rsid w:val="38F142B4"/>
    <w:rsid w:val="3901987F"/>
    <w:rsid w:val="3907E260"/>
    <w:rsid w:val="390EE182"/>
    <w:rsid w:val="395726B3"/>
    <w:rsid w:val="39679AE3"/>
    <w:rsid w:val="399A4B8B"/>
    <w:rsid w:val="39A5A4B3"/>
    <w:rsid w:val="39FB2E14"/>
    <w:rsid w:val="3A59852D"/>
    <w:rsid w:val="3A99BA47"/>
    <w:rsid w:val="3ABC0A1C"/>
    <w:rsid w:val="3AF46BF6"/>
    <w:rsid w:val="3B59F482"/>
    <w:rsid w:val="3BA05DE9"/>
    <w:rsid w:val="3BDE9550"/>
    <w:rsid w:val="3C0C3DEE"/>
    <w:rsid w:val="3CCAD1E2"/>
    <w:rsid w:val="3D2BFD1D"/>
    <w:rsid w:val="3D2EAF43"/>
    <w:rsid w:val="3D4CE91B"/>
    <w:rsid w:val="3E52A61C"/>
    <w:rsid w:val="3E9A0BA6"/>
    <w:rsid w:val="3EAC495F"/>
    <w:rsid w:val="3EE0749C"/>
    <w:rsid w:val="3F7A8973"/>
    <w:rsid w:val="3F7D16F8"/>
    <w:rsid w:val="3F972603"/>
    <w:rsid w:val="3FB367A1"/>
    <w:rsid w:val="3FD5A0BB"/>
    <w:rsid w:val="402ECFB6"/>
    <w:rsid w:val="406DB881"/>
    <w:rsid w:val="4119EDE3"/>
    <w:rsid w:val="4197728C"/>
    <w:rsid w:val="41CAC5A1"/>
    <w:rsid w:val="42026B18"/>
    <w:rsid w:val="42402281"/>
    <w:rsid w:val="4271B2DE"/>
    <w:rsid w:val="427EB9EF"/>
    <w:rsid w:val="4284B5D8"/>
    <w:rsid w:val="42896A09"/>
    <w:rsid w:val="42917F74"/>
    <w:rsid w:val="4292D1EE"/>
    <w:rsid w:val="4306FA0A"/>
    <w:rsid w:val="4310E7F9"/>
    <w:rsid w:val="4334EF02"/>
    <w:rsid w:val="43561026"/>
    <w:rsid w:val="4391AA5E"/>
    <w:rsid w:val="439FEF0F"/>
    <w:rsid w:val="43A8448C"/>
    <w:rsid w:val="44846025"/>
    <w:rsid w:val="44D6C87E"/>
    <w:rsid w:val="44ED1D92"/>
    <w:rsid w:val="453E8DED"/>
    <w:rsid w:val="454E3AC5"/>
    <w:rsid w:val="4570C5A4"/>
    <w:rsid w:val="457E4E4D"/>
    <w:rsid w:val="45829087"/>
    <w:rsid w:val="45EEE26D"/>
    <w:rsid w:val="46160517"/>
    <w:rsid w:val="4617039D"/>
    <w:rsid w:val="466462A1"/>
    <w:rsid w:val="466A26A0"/>
    <w:rsid w:val="46717EAC"/>
    <w:rsid w:val="472F4FE9"/>
    <w:rsid w:val="476342AD"/>
    <w:rsid w:val="4784A0B9"/>
    <w:rsid w:val="47D206F4"/>
    <w:rsid w:val="48219A16"/>
    <w:rsid w:val="48264AD5"/>
    <w:rsid w:val="483D4F00"/>
    <w:rsid w:val="48426557"/>
    <w:rsid w:val="48674514"/>
    <w:rsid w:val="486FF011"/>
    <w:rsid w:val="48BA997B"/>
    <w:rsid w:val="48F021CF"/>
    <w:rsid w:val="493D0CB9"/>
    <w:rsid w:val="496F42FA"/>
    <w:rsid w:val="49DD17FD"/>
    <w:rsid w:val="49F40984"/>
    <w:rsid w:val="4A0E4C48"/>
    <w:rsid w:val="4A901A6B"/>
    <w:rsid w:val="4A97DC65"/>
    <w:rsid w:val="4AD15278"/>
    <w:rsid w:val="4B1B3798"/>
    <w:rsid w:val="4C7A12F7"/>
    <w:rsid w:val="4C8B541E"/>
    <w:rsid w:val="4C981E9F"/>
    <w:rsid w:val="4D0BB577"/>
    <w:rsid w:val="4D36DAC4"/>
    <w:rsid w:val="4DD31604"/>
    <w:rsid w:val="4DE6BF39"/>
    <w:rsid w:val="4E435E34"/>
    <w:rsid w:val="4E49FF0B"/>
    <w:rsid w:val="4E588F3E"/>
    <w:rsid w:val="4E5A603E"/>
    <w:rsid w:val="4E6B228C"/>
    <w:rsid w:val="4EFFF562"/>
    <w:rsid w:val="4F03B8ED"/>
    <w:rsid w:val="4F4919E4"/>
    <w:rsid w:val="4F7777EC"/>
    <w:rsid w:val="4F7BACE6"/>
    <w:rsid w:val="4FB55745"/>
    <w:rsid w:val="4FB801C0"/>
    <w:rsid w:val="5016EB9F"/>
    <w:rsid w:val="50550BC6"/>
    <w:rsid w:val="506E4600"/>
    <w:rsid w:val="50AC1A8C"/>
    <w:rsid w:val="50B19A2D"/>
    <w:rsid w:val="5145166E"/>
    <w:rsid w:val="5151343A"/>
    <w:rsid w:val="51D71BBD"/>
    <w:rsid w:val="51F0FCC6"/>
    <w:rsid w:val="520228EA"/>
    <w:rsid w:val="52BDEEB6"/>
    <w:rsid w:val="52CB8BE5"/>
    <w:rsid w:val="52DBE143"/>
    <w:rsid w:val="5361D5A4"/>
    <w:rsid w:val="53B448D9"/>
    <w:rsid w:val="53E74BC6"/>
    <w:rsid w:val="545D53BD"/>
    <w:rsid w:val="54B08F27"/>
    <w:rsid w:val="54CDEA13"/>
    <w:rsid w:val="54FA311F"/>
    <w:rsid w:val="5531E4C9"/>
    <w:rsid w:val="555C357F"/>
    <w:rsid w:val="56042137"/>
    <w:rsid w:val="56121784"/>
    <w:rsid w:val="56558CBC"/>
    <w:rsid w:val="56C625DA"/>
    <w:rsid w:val="56CDE27E"/>
    <w:rsid w:val="56E74030"/>
    <w:rsid w:val="57609CA6"/>
    <w:rsid w:val="57A696B2"/>
    <w:rsid w:val="57FEC41B"/>
    <w:rsid w:val="581F7FA9"/>
    <w:rsid w:val="5840E122"/>
    <w:rsid w:val="585CDE88"/>
    <w:rsid w:val="58C781F5"/>
    <w:rsid w:val="58F0DCCB"/>
    <w:rsid w:val="5916C372"/>
    <w:rsid w:val="596C1908"/>
    <w:rsid w:val="596DEC20"/>
    <w:rsid w:val="59735095"/>
    <w:rsid w:val="59C4BBFD"/>
    <w:rsid w:val="5A394AE3"/>
    <w:rsid w:val="5AB338BD"/>
    <w:rsid w:val="5AECF7D3"/>
    <w:rsid w:val="5AFFADBB"/>
    <w:rsid w:val="5C37C24B"/>
    <w:rsid w:val="5C464151"/>
    <w:rsid w:val="5C5E2B78"/>
    <w:rsid w:val="5C9D6919"/>
    <w:rsid w:val="5CA7F3CB"/>
    <w:rsid w:val="5D65177E"/>
    <w:rsid w:val="5D69B53E"/>
    <w:rsid w:val="5DF2A1E6"/>
    <w:rsid w:val="5E210C33"/>
    <w:rsid w:val="5E8F1A95"/>
    <w:rsid w:val="5F05859F"/>
    <w:rsid w:val="5F4DA12D"/>
    <w:rsid w:val="5FAC4FD1"/>
    <w:rsid w:val="6027F72F"/>
    <w:rsid w:val="605F53B0"/>
    <w:rsid w:val="60887C03"/>
    <w:rsid w:val="60B34256"/>
    <w:rsid w:val="60FE0F22"/>
    <w:rsid w:val="610CA9DB"/>
    <w:rsid w:val="61151F2E"/>
    <w:rsid w:val="611D025C"/>
    <w:rsid w:val="612FA437"/>
    <w:rsid w:val="61F3F696"/>
    <w:rsid w:val="62389CDB"/>
    <w:rsid w:val="624AA0AA"/>
    <w:rsid w:val="628BAFF2"/>
    <w:rsid w:val="62A1D106"/>
    <w:rsid w:val="633F4F43"/>
    <w:rsid w:val="636F895B"/>
    <w:rsid w:val="63A1C7EF"/>
    <w:rsid w:val="63BDB1B6"/>
    <w:rsid w:val="640AED2F"/>
    <w:rsid w:val="64872251"/>
    <w:rsid w:val="64A4005B"/>
    <w:rsid w:val="64B0181D"/>
    <w:rsid w:val="64C844D6"/>
    <w:rsid w:val="64CCC6AB"/>
    <w:rsid w:val="64D06E64"/>
    <w:rsid w:val="64D4FEBC"/>
    <w:rsid w:val="656E49BF"/>
    <w:rsid w:val="6581539B"/>
    <w:rsid w:val="65BA6022"/>
    <w:rsid w:val="65C07CA5"/>
    <w:rsid w:val="66071A4D"/>
    <w:rsid w:val="662C292E"/>
    <w:rsid w:val="6657B303"/>
    <w:rsid w:val="66790582"/>
    <w:rsid w:val="667AD164"/>
    <w:rsid w:val="668A7C84"/>
    <w:rsid w:val="66E1A39E"/>
    <w:rsid w:val="66EA2A39"/>
    <w:rsid w:val="66F76F27"/>
    <w:rsid w:val="66FA0766"/>
    <w:rsid w:val="6757FBAE"/>
    <w:rsid w:val="677037E7"/>
    <w:rsid w:val="68049DE6"/>
    <w:rsid w:val="68280C16"/>
    <w:rsid w:val="68A7A58C"/>
    <w:rsid w:val="694BC29C"/>
    <w:rsid w:val="6962AEB3"/>
    <w:rsid w:val="69AC7B6F"/>
    <w:rsid w:val="69F5AAF8"/>
    <w:rsid w:val="6A195881"/>
    <w:rsid w:val="6A1F46A5"/>
    <w:rsid w:val="6AC31F82"/>
    <w:rsid w:val="6AC6E8FD"/>
    <w:rsid w:val="6B1667E5"/>
    <w:rsid w:val="6B6371AF"/>
    <w:rsid w:val="6B894696"/>
    <w:rsid w:val="6C15D0A8"/>
    <w:rsid w:val="6C17C8AA"/>
    <w:rsid w:val="6C3341BE"/>
    <w:rsid w:val="6C4CDA55"/>
    <w:rsid w:val="6C8937CD"/>
    <w:rsid w:val="6CE2E558"/>
    <w:rsid w:val="6D316DC3"/>
    <w:rsid w:val="6D5458F2"/>
    <w:rsid w:val="6D589F48"/>
    <w:rsid w:val="6D99286C"/>
    <w:rsid w:val="6DC57207"/>
    <w:rsid w:val="6E1B05DC"/>
    <w:rsid w:val="6E1E2AE0"/>
    <w:rsid w:val="6E210A3D"/>
    <w:rsid w:val="6E267A9D"/>
    <w:rsid w:val="6E39960D"/>
    <w:rsid w:val="6E9374D2"/>
    <w:rsid w:val="6F008F37"/>
    <w:rsid w:val="6F1D902E"/>
    <w:rsid w:val="6F26F648"/>
    <w:rsid w:val="6F3A8D08"/>
    <w:rsid w:val="6F647133"/>
    <w:rsid w:val="6FA4D928"/>
    <w:rsid w:val="6FB72180"/>
    <w:rsid w:val="6FB83E3F"/>
    <w:rsid w:val="6FE1CAE1"/>
    <w:rsid w:val="6FE98003"/>
    <w:rsid w:val="6FF1C284"/>
    <w:rsid w:val="70260FE1"/>
    <w:rsid w:val="703B872F"/>
    <w:rsid w:val="704B9A05"/>
    <w:rsid w:val="70A7F19B"/>
    <w:rsid w:val="70E0B448"/>
    <w:rsid w:val="70F96CC1"/>
    <w:rsid w:val="710D3F0F"/>
    <w:rsid w:val="71770C0A"/>
    <w:rsid w:val="71B2C53F"/>
    <w:rsid w:val="71DC1492"/>
    <w:rsid w:val="71E59255"/>
    <w:rsid w:val="7241D9B6"/>
    <w:rsid w:val="72A04F6F"/>
    <w:rsid w:val="73023B2F"/>
    <w:rsid w:val="739C3F5D"/>
    <w:rsid w:val="7412179B"/>
    <w:rsid w:val="74306FF1"/>
    <w:rsid w:val="74AD408E"/>
    <w:rsid w:val="74C39AC9"/>
    <w:rsid w:val="74F2ABFA"/>
    <w:rsid w:val="7539D5BF"/>
    <w:rsid w:val="75E790F5"/>
    <w:rsid w:val="764844C9"/>
    <w:rsid w:val="76775A7D"/>
    <w:rsid w:val="768EA2BF"/>
    <w:rsid w:val="76F01EA5"/>
    <w:rsid w:val="770544A5"/>
    <w:rsid w:val="774F7839"/>
    <w:rsid w:val="7776C1FE"/>
    <w:rsid w:val="77B23E6F"/>
    <w:rsid w:val="77CF8A1B"/>
    <w:rsid w:val="782CC60A"/>
    <w:rsid w:val="782D7F51"/>
    <w:rsid w:val="78A06D4F"/>
    <w:rsid w:val="78ABF7D4"/>
    <w:rsid w:val="78C08391"/>
    <w:rsid w:val="7992E99E"/>
    <w:rsid w:val="79961DC0"/>
    <w:rsid w:val="799B148A"/>
    <w:rsid w:val="79A47392"/>
    <w:rsid w:val="79AC8AFB"/>
    <w:rsid w:val="79BC61CD"/>
    <w:rsid w:val="79D35A86"/>
    <w:rsid w:val="7A4ADA57"/>
    <w:rsid w:val="7A5D9668"/>
    <w:rsid w:val="7A7C9A5E"/>
    <w:rsid w:val="7AB6741D"/>
    <w:rsid w:val="7AC179E4"/>
    <w:rsid w:val="7B24EA2F"/>
    <w:rsid w:val="7B527D64"/>
    <w:rsid w:val="7B6CA424"/>
    <w:rsid w:val="7B9127D6"/>
    <w:rsid w:val="7B9F261D"/>
    <w:rsid w:val="7C0D3E71"/>
    <w:rsid w:val="7C3CBCE0"/>
    <w:rsid w:val="7C41A5D5"/>
    <w:rsid w:val="7C534318"/>
    <w:rsid w:val="7C5AA7D6"/>
    <w:rsid w:val="7D3C6F61"/>
    <w:rsid w:val="7D436E89"/>
    <w:rsid w:val="7D45C077"/>
    <w:rsid w:val="7DCB4519"/>
    <w:rsid w:val="7E09F43A"/>
    <w:rsid w:val="7EF82BDF"/>
    <w:rsid w:val="7F48F16B"/>
    <w:rsid w:val="7F635545"/>
    <w:rsid w:val="7FB5681D"/>
    <w:rsid w:val="7FD004EC"/>
    <w:rsid w:val="7FD88193"/>
    <w:rsid w:val="7FDF2323"/>
    <w:rsid w:val="7FEBC66F"/>
    <w:rsid w:val="7FF2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61DA4"/>
    <w:rPr>
      <w:rFonts w:eastAsiaTheme="majorEastAsia" w:cstheme="majorBidi"/>
      <w:b/>
      <w:sz w:val="24"/>
      <w:szCs w:val="32"/>
    </w:rPr>
  </w:style>
  <w:style w:type="character" w:styleId="Heading2Char" w:customStyle="1">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styleId="TitleChar" w:customStyle="1">
    <w:name w:val="Title Char"/>
    <w:basedOn w:val="DefaultParagraphFont"/>
    <w:link w:val="Title"/>
    <w:uiPriority w:val="10"/>
    <w:rsid w:val="00E61DA4"/>
    <w:rPr>
      <w:rFonts w:eastAsiaTheme="majorEastAsia" w:cstheme="majorBidi"/>
      <w:spacing w:val="-10"/>
      <w:kern w:val="28"/>
      <w:sz w:val="56"/>
      <w:szCs w:val="56"/>
    </w:rPr>
  </w:style>
  <w:style w:type="character" w:styleId="Heading3Char" w:customStyle="1">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 w:type="character" w:styleId="Hyperlink">
    <w:uiPriority w:val="99"/>
    <w:name w:val="Hyperlink"/>
    <w:basedOn w:val="DefaultParagraphFont"/>
    <w:unhideWhenUsed/>
    <w:rsid w:val="2D3F669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microsoft.com/office/2020/10/relationships/intelligence" Target="intelligence2.xml" Id="Re7c9974ed1d84113"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2.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4.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SNHU Created Materials Template</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Module Two Code Review and Mitigation Plan Assignment Template</dc:title>
  <dc:subject/>
  <dc:creator>Brown, Tyra</dc:creator>
  <keywords/>
  <dc:description/>
  <lastModifiedBy>Bridegroom, Matthew</lastModifiedBy>
  <revision>28</revision>
  <dcterms:created xsi:type="dcterms:W3CDTF">2022-05-05T12:40:00.0000000Z</dcterms:created>
  <dcterms:modified xsi:type="dcterms:W3CDTF">2026-03-02T02:11:34.6106699Z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